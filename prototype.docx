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92C9" w14:textId="77777777" w:rsidR="00C245D9" w:rsidRDefault="00C245D9" w:rsidP="00D124EC"/>
    <w:p w14:paraId="6D9F1C7B" w14:textId="72C38B69" w:rsidR="00A35AED" w:rsidRDefault="00B61378" w:rsidP="00C245D9">
      <w:pPr>
        <w:pStyle w:val="Nimitutkinto-ohjelmavuosi"/>
      </w:pPr>
      <w:r>
        <w:t>Tero Maakivi</w:t>
      </w:r>
    </w:p>
    <w:p w14:paraId="0C14975E" w14:textId="38B20A3F" w:rsidR="00215AD3" w:rsidRDefault="00B61378" w:rsidP="00215AD3">
      <w:pPr>
        <w:pStyle w:val="Tynnimi"/>
      </w:pPr>
      <w:r>
        <w:t>Prototyyppi</w:t>
      </w:r>
    </w:p>
    <w:p w14:paraId="0CFFAE38" w14:textId="4796BC0C" w:rsidR="00225B82" w:rsidRPr="00562B24" w:rsidRDefault="00A04D83" w:rsidP="00562B24">
      <w:pPr>
        <w:pStyle w:val="Tynalaotsikko"/>
      </w:pPr>
      <w:r>
        <w:t>Ohjelmistosuunnittelumalli</w:t>
      </w:r>
    </w:p>
    <w:p w14:paraId="47CB4F3E" w14:textId="77777777" w:rsidR="00643747" w:rsidRDefault="00643747" w:rsidP="00643747">
      <w:pPr>
        <w:pStyle w:val="Nimitutkinto-ohjelmavuosi"/>
      </w:pPr>
    </w:p>
    <w:p w14:paraId="5DABE081" w14:textId="77777777" w:rsidR="00643747" w:rsidRDefault="00643747" w:rsidP="00643747">
      <w:pPr>
        <w:pStyle w:val="Nimitutkinto-ohjelmavuosi"/>
      </w:pPr>
    </w:p>
    <w:p w14:paraId="25D08CAE" w14:textId="77777777" w:rsidR="00C245D9" w:rsidRDefault="00C245D9" w:rsidP="00643747">
      <w:pPr>
        <w:pStyle w:val="Nimitutkinto-ohjelmavuosi"/>
      </w:pPr>
    </w:p>
    <w:p w14:paraId="4CB1C48E" w14:textId="77777777" w:rsidR="00C245D9" w:rsidRDefault="00C245D9" w:rsidP="00643747">
      <w:pPr>
        <w:pStyle w:val="Nimitutkinto-ohjelmavuosi"/>
      </w:pPr>
    </w:p>
    <w:p w14:paraId="5ACE5127" w14:textId="77777777" w:rsidR="00C245D9" w:rsidRDefault="00C245D9" w:rsidP="00643747">
      <w:pPr>
        <w:pStyle w:val="Nimitutkinto-ohjelmavuosi"/>
      </w:pPr>
    </w:p>
    <w:p w14:paraId="380C2FA4" w14:textId="77777777" w:rsidR="00572423" w:rsidRDefault="00572423" w:rsidP="00643747">
      <w:pPr>
        <w:pStyle w:val="Nimitutkinto-ohjelmavuosi"/>
      </w:pPr>
    </w:p>
    <w:p w14:paraId="468C84B0" w14:textId="77777777" w:rsidR="00572423" w:rsidRDefault="00572423" w:rsidP="00643747">
      <w:pPr>
        <w:pStyle w:val="Nimitutkinto-ohjelmavuosi"/>
      </w:pPr>
    </w:p>
    <w:p w14:paraId="17CB332D" w14:textId="093ECC25" w:rsidR="00225B82" w:rsidRDefault="002D3ED5" w:rsidP="00225B82">
      <w:pPr>
        <w:pStyle w:val="Nimitutkinto-ohjelmavuosi"/>
      </w:pPr>
      <w:r>
        <w:t>tieto- ja viestintätekniikan</w:t>
      </w:r>
      <w:r w:rsidR="00E05FA9">
        <w:t xml:space="preserve"> </w:t>
      </w:r>
      <w:r w:rsidR="00562B24">
        <w:t>tutkinto-</w:t>
      </w:r>
      <w:r w:rsidR="00225B82">
        <w:t>ohjelma</w:t>
      </w:r>
    </w:p>
    <w:p w14:paraId="6976F3A7" w14:textId="1D6C1FD0" w:rsidR="00225B82" w:rsidRDefault="00225B82" w:rsidP="00225B82">
      <w:pPr>
        <w:pStyle w:val="Nimitutkinto-ohjelmavuosi"/>
      </w:pPr>
      <w:r>
        <w:t>20</w:t>
      </w:r>
      <w:r w:rsidR="002D3ED5">
        <w:t>24</w:t>
      </w:r>
    </w:p>
    <w:p w14:paraId="136E3140" w14:textId="77777777" w:rsidR="00225B82" w:rsidRPr="00225B82" w:rsidRDefault="00225B82" w:rsidP="00225B82">
      <w:pPr>
        <w:pStyle w:val="Nimitutkinto-ohjelmavuosi"/>
      </w:pPr>
    </w:p>
    <w:p w14:paraId="05642717" w14:textId="77777777" w:rsidR="00215AD3" w:rsidRDefault="00215AD3" w:rsidP="00C65AB8"/>
    <w:p w14:paraId="6E3C51BA" w14:textId="77777777" w:rsidR="00215AD3" w:rsidRPr="00643747" w:rsidRDefault="00215AD3" w:rsidP="00643747">
      <w:pPr>
        <w:pStyle w:val="Nimitutkinto-ohjelmavuosi"/>
        <w:sectPr w:rsidR="00215AD3" w:rsidRPr="00643747" w:rsidSect="0057242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05" w:right="1418" w:bottom="851" w:left="2268" w:header="567" w:footer="0" w:gutter="0"/>
          <w:cols w:space="708"/>
          <w:docGrid w:linePitch="360"/>
        </w:sectPr>
      </w:pPr>
    </w:p>
    <w:p w14:paraId="1B184B80" w14:textId="77777777" w:rsidR="00643747" w:rsidRPr="00C245D9" w:rsidRDefault="00C245D9" w:rsidP="00C245D9">
      <w:pPr>
        <w:pStyle w:val="AlkusanatSisllysSymboliluettelootsikot"/>
      </w:pPr>
      <w:r w:rsidRPr="00C245D9">
        <w:lastRenderedPageBreak/>
        <w:t>SISÄLLYS</w:t>
      </w:r>
    </w:p>
    <w:p w14:paraId="6523729F" w14:textId="657E3587" w:rsidR="00C0673E" w:rsidRDefault="00572423">
      <w:pPr>
        <w:pStyle w:val="TOC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r w:rsidRPr="00110AA0">
        <w:fldChar w:fldCharType="begin"/>
      </w:r>
      <w:r w:rsidRPr="00110AA0">
        <w:instrText xml:space="preserve"> TOC \o "1-3" \h \z \u </w:instrText>
      </w:r>
      <w:r w:rsidRPr="00110AA0">
        <w:fldChar w:fldCharType="separate"/>
      </w:r>
      <w:hyperlink w:anchor="_Toc224211480" w:history="1">
        <w:r w:rsidR="00C0673E" w:rsidRPr="0000767F">
          <w:rPr>
            <w:rStyle w:val="Hyperlink"/>
            <w:noProof/>
          </w:rPr>
          <w:t>1 Prototype</w:t>
        </w:r>
        <w:r w:rsidR="00C0673E">
          <w:rPr>
            <w:noProof/>
            <w:webHidden/>
          </w:rPr>
          <w:tab/>
        </w:r>
        <w:r w:rsidR="00C0673E">
          <w:rPr>
            <w:noProof/>
            <w:webHidden/>
          </w:rPr>
          <w:fldChar w:fldCharType="begin"/>
        </w:r>
        <w:r w:rsidR="00C0673E">
          <w:rPr>
            <w:noProof/>
            <w:webHidden/>
          </w:rPr>
          <w:instrText xml:space="preserve"> PAGEREF _Toc224211480 \h </w:instrText>
        </w:r>
        <w:r w:rsidR="00C0673E">
          <w:rPr>
            <w:noProof/>
            <w:webHidden/>
          </w:rPr>
        </w:r>
        <w:r w:rsidR="00C0673E">
          <w:rPr>
            <w:noProof/>
            <w:webHidden/>
          </w:rPr>
          <w:fldChar w:fldCharType="separate"/>
        </w:r>
        <w:r w:rsidR="00C0673E">
          <w:rPr>
            <w:noProof/>
            <w:webHidden/>
          </w:rPr>
          <w:t>3</w:t>
        </w:r>
        <w:r w:rsidR="00C0673E">
          <w:rPr>
            <w:noProof/>
            <w:webHidden/>
          </w:rPr>
          <w:fldChar w:fldCharType="end"/>
        </w:r>
      </w:hyperlink>
    </w:p>
    <w:p w14:paraId="10BF754D" w14:textId="1BF1338D" w:rsidR="00572423" w:rsidRPr="00110AA0" w:rsidRDefault="00572423" w:rsidP="00643747">
      <w:r w:rsidRPr="00110AA0">
        <w:fldChar w:fldCharType="end"/>
      </w:r>
    </w:p>
    <w:p w14:paraId="1C03CDF6" w14:textId="77777777" w:rsidR="00B51242" w:rsidRDefault="00B51242" w:rsidP="00643747"/>
    <w:p w14:paraId="590118AD" w14:textId="77777777" w:rsidR="00572423" w:rsidRDefault="00572423" w:rsidP="00643747">
      <w:pPr>
        <w:sectPr w:rsidR="00572423" w:rsidSect="00FD6668">
          <w:headerReference w:type="default" r:id="rId14"/>
          <w:pgSz w:w="11906" w:h="16838" w:code="9"/>
          <w:pgMar w:top="1418" w:right="1418" w:bottom="1418" w:left="2268" w:header="567" w:footer="0" w:gutter="0"/>
          <w:cols w:space="708"/>
          <w:docGrid w:linePitch="360"/>
        </w:sectPr>
      </w:pPr>
    </w:p>
    <w:p w14:paraId="1A1C9B89" w14:textId="4316230A" w:rsidR="00572423" w:rsidRDefault="001514FE" w:rsidP="00572423">
      <w:pPr>
        <w:pStyle w:val="Heading1"/>
      </w:pPr>
      <w:bookmarkStart w:id="0" w:name="_Toc224211480"/>
      <w:r>
        <w:lastRenderedPageBreak/>
        <w:t>Prototype</w:t>
      </w:r>
      <w:bookmarkEnd w:id="0"/>
    </w:p>
    <w:p w14:paraId="63C08946" w14:textId="7FA75DBB" w:rsidR="00B51242" w:rsidRDefault="001514FE" w:rsidP="00B51242">
      <w:r>
        <w:t>Kuten Juho jo aikaisemmissa videoissa mainitsi, JavaScriptissä on mahdollista</w:t>
      </w:r>
      <w:r w:rsidR="00D3576C">
        <w:t xml:space="preserve"> muokata olioita ajon </w:t>
      </w:r>
      <w:r w:rsidR="00604319">
        <w:t>aikana. JavaScriptin</w:t>
      </w:r>
      <w:r w:rsidR="00604319">
        <w:t xml:space="preserve"> käyttämä prototyyppi-luontimalli</w:t>
      </w:r>
      <w:r w:rsidR="00E20060">
        <w:t xml:space="preserve"> (</w:t>
      </w:r>
      <w:r w:rsidR="00604319">
        <w:t xml:space="preserve"> </w:t>
      </w:r>
      <w:r w:rsidR="00E20060" w:rsidRPr="00E20060">
        <w:t>Creational Pattern</w:t>
      </w:r>
      <w:r w:rsidR="00E20060">
        <w:t xml:space="preserve">) </w:t>
      </w:r>
      <w:r w:rsidR="00604319">
        <w:t>mahdollistaa tämän</w:t>
      </w:r>
      <w:r w:rsidR="00604319">
        <w:t xml:space="preserve">. </w:t>
      </w:r>
      <w:r w:rsidR="005424CC">
        <w:t>JavaScript ei käytä perinteisiä luokkia, vaan oliot voivat käyttää toisia olioita omina prototyyppeinään, saaden niiltä ominaisuudet ja metodit käyttöönsä.</w:t>
      </w:r>
      <w:r w:rsidR="00D66BEC">
        <w:t xml:space="preserve"> Prototyyp</w:t>
      </w:r>
      <w:r w:rsidR="00D170FE">
        <w:t xml:space="preserve">pimallia voidaan JavaScriptin lisäksi </w:t>
      </w:r>
      <w:r w:rsidR="003D6CB6">
        <w:t xml:space="preserve">muutamissa muissa kielissä, </w:t>
      </w:r>
      <w:r w:rsidR="00A04D47">
        <w:t>esim.</w:t>
      </w:r>
      <w:r w:rsidR="006A5B80">
        <w:t xml:space="preserve"> LUA</w:t>
      </w:r>
      <w:r w:rsidR="00C75290">
        <w:t xml:space="preserve"> on </w:t>
      </w:r>
      <w:r w:rsidR="008B09B7">
        <w:t>prototyyppipohjainen</w:t>
      </w:r>
      <w:r w:rsidR="006A5B80">
        <w:t>, Pythonissa ja monissa muissa kielissä</w:t>
      </w:r>
      <w:r w:rsidR="00193091">
        <w:t xml:space="preserve"> on myös </w:t>
      </w:r>
      <w:r w:rsidR="00C0673E">
        <w:t>kirjastoja,</w:t>
      </w:r>
      <w:r w:rsidR="00193091">
        <w:t xml:space="preserve"> joiden avulla tämä toiminnallisuus voidaan tuoda niihin.</w:t>
      </w:r>
    </w:p>
    <w:p w14:paraId="31B9DA43" w14:textId="77777777" w:rsidR="00A11078" w:rsidRDefault="00A11078" w:rsidP="00B51242"/>
    <w:p w14:paraId="141FAE25" w14:textId="2871B7B3" w:rsidR="00D3576C" w:rsidRDefault="00D3576C" w:rsidP="00B51242">
      <w:r>
        <w:t>Kun C#:ssa luokka perii ominaisuutensa ja metodinsa ylemmältä luokalta, tätä perittyä materiaalia ei voida enää ajon aikana muuttaa</w:t>
      </w:r>
      <w:r w:rsidR="00A11078">
        <w:t xml:space="preserve"> normaalisti</w:t>
      </w:r>
      <w:r>
        <w:t xml:space="preserve"> ilman koodin kääntämistä uudelleen.</w:t>
      </w:r>
      <w:r w:rsidR="00A11078">
        <w:t xml:space="preserve"> </w:t>
      </w:r>
      <w:r w:rsidR="005D2F44">
        <w:t>(</w:t>
      </w:r>
      <w:r w:rsidR="00A11078">
        <w:t>Tehtävissä, mutta hieman hankal</w:t>
      </w:r>
      <w:r w:rsidR="005D2F44">
        <w:t>ampaa.)</w:t>
      </w:r>
    </w:p>
    <w:p w14:paraId="2BD454E0" w14:textId="77777777" w:rsidR="00A11078" w:rsidRDefault="00A11078" w:rsidP="00B51242"/>
    <w:p w14:paraId="63C22A1F" w14:textId="52C78B48" w:rsidR="00D3576C" w:rsidRDefault="00D3576C" w:rsidP="00B51242">
      <w:r>
        <w:t>JavaScript taas on dynaamisempi kieli ja käyttää periytymisen sijaan prototyypp</w:t>
      </w:r>
      <w:r w:rsidR="00DB4B17">
        <w:t>ilinkkejä.</w:t>
      </w:r>
    </w:p>
    <w:p w14:paraId="605BD355" w14:textId="386F8813" w:rsidR="00DB4B17" w:rsidRDefault="00DB4B17" w:rsidP="00B51242">
      <w:r>
        <w:t>Oliot voidaan luoda niin että ne käyttävät prototyyppinään jotakin muuta oliota.</w:t>
      </w:r>
    </w:p>
    <w:p w14:paraId="6179B142" w14:textId="168BBADE" w:rsidR="00DB4B17" w:rsidRDefault="00DB4B17" w:rsidP="00B51242">
      <w:r>
        <w:t xml:space="preserve">Jos oliolla ei ole jotakin ominaisuutta tai metodia, ne tarkastavat onko niiden prototyypillä sitä, nämä tarkastavat omalta prototyypiltään </w:t>
      </w:r>
      <w:r w:rsidR="00A11078">
        <w:t>jne.</w:t>
      </w:r>
      <w:r>
        <w:t>, kunnes ollaan prototyyppi ketjun päässä (prototype === null).</w:t>
      </w:r>
    </w:p>
    <w:p w14:paraId="09FF747F" w14:textId="4424E8C2" w:rsidR="008158F9" w:rsidRDefault="00A11078" w:rsidP="00B51242">
      <w:r>
        <w:t>Jos prototyppinä käytetyt oliot muuttuvat, niitä käyttävät oliot saavat kaikki uudet ominaisuudet heti käyttöönsä.</w:t>
      </w:r>
    </w:p>
    <w:p w14:paraId="57022E52" w14:textId="77777777" w:rsidR="008158F9" w:rsidRDefault="008158F9">
      <w:pPr>
        <w:spacing w:after="160" w:line="259" w:lineRule="auto"/>
        <w:jc w:val="left"/>
      </w:pPr>
      <w:r>
        <w:br w:type="page"/>
      </w:r>
    </w:p>
    <w:p w14:paraId="6C5F33A5" w14:textId="309D5FDC" w:rsidR="002F21A6" w:rsidRDefault="008158F9" w:rsidP="008158F9">
      <w:pPr>
        <w:pStyle w:val="Heading1"/>
      </w:pPr>
      <w:r>
        <w:lastRenderedPageBreak/>
        <w:t>Hyödyt ja haitat</w:t>
      </w:r>
    </w:p>
    <w:p w14:paraId="2C92CCF6" w14:textId="189727FB" w:rsidR="005D7C8E" w:rsidRDefault="005270CD" w:rsidP="008158F9">
      <w:pPr>
        <w:pStyle w:val="Heading2"/>
      </w:pPr>
      <w:r>
        <w:t>Hyödyt:</w:t>
      </w:r>
    </w:p>
    <w:p w14:paraId="781B6225" w14:textId="7C4B6D5E" w:rsidR="005270CD" w:rsidRDefault="00BA3FF1">
      <w:pPr>
        <w:spacing w:after="160" w:line="259" w:lineRule="auto"/>
        <w:jc w:val="left"/>
      </w:pPr>
      <w:r>
        <w:t>Dynaamisia,</w:t>
      </w:r>
      <w:r w:rsidR="006A28DD">
        <w:t xml:space="preserve"> olioita voi muuttaa ja niihin voi lisätä metodeja </w:t>
      </w:r>
      <w:r w:rsidR="00D7193B">
        <w:t>ohjelman ollessa käynnissä, kaikki prototyyppiketjun oliot päivittyvät välittömästi.</w:t>
      </w:r>
    </w:p>
    <w:p w14:paraId="1026A135" w14:textId="7347D5AE" w:rsidR="00D7193B" w:rsidRDefault="008474FE">
      <w:pPr>
        <w:spacing w:after="160" w:line="259" w:lineRule="auto"/>
        <w:jc w:val="left"/>
      </w:pPr>
      <w:r>
        <w:t>Koska oliot jakavat</w:t>
      </w:r>
      <w:r w:rsidR="007E0B95">
        <w:t xml:space="preserve"> käyttämänsä prototyypin metodit, muistin käyttö on tehokkaampaa, koska </w:t>
      </w:r>
      <w:r w:rsidR="007D1BCA">
        <w:t>metodeja ei luoda jokaiselle oliolle erikseen.</w:t>
      </w:r>
    </w:p>
    <w:p w14:paraId="3832E16F" w14:textId="7B0D2377" w:rsidR="007D1BCA" w:rsidRDefault="007D1BCA">
      <w:pPr>
        <w:spacing w:after="160" w:line="259" w:lineRule="auto"/>
        <w:jc w:val="left"/>
      </w:pPr>
      <w:r>
        <w:t>Yksinkertaisia käyttää</w:t>
      </w:r>
      <w:r w:rsidR="00900851">
        <w:t xml:space="preserve">, monimutkaisia luokkia ei tarvitse luoda etukäteen, otetaan vain pohjaksi sopiva olio </w:t>
      </w:r>
      <w:r w:rsidR="00FA7C25">
        <w:t>ja aletaan lisätä siihen tarvittavia ominaisuuksia.</w:t>
      </w:r>
    </w:p>
    <w:p w14:paraId="1F92465D" w14:textId="6B82EBA6" w:rsidR="005270CD" w:rsidRDefault="005270CD" w:rsidP="008158F9">
      <w:pPr>
        <w:pStyle w:val="Heading2"/>
      </w:pPr>
      <w:r>
        <w:t>Haitat:</w:t>
      </w:r>
    </w:p>
    <w:p w14:paraId="1A477417" w14:textId="7BAB8FB1" w:rsidR="00724652" w:rsidRDefault="00724652">
      <w:pPr>
        <w:spacing w:after="160" w:line="259" w:lineRule="auto"/>
        <w:jc w:val="left"/>
      </w:pPr>
      <w:r>
        <w:t>Prototyyppiketjun ollessa pitkä, voi olla epäselvää mistä</w:t>
      </w:r>
      <w:r w:rsidR="00455E13">
        <w:t xml:space="preserve"> jokin metodi tai ominaisuus on peräisin.</w:t>
      </w:r>
    </w:p>
    <w:p w14:paraId="5D8A1725" w14:textId="5FA3EDA6" w:rsidR="00C56162" w:rsidRDefault="00C56162">
      <w:pPr>
        <w:spacing w:after="160" w:line="259" w:lineRule="auto"/>
        <w:jc w:val="left"/>
      </w:pPr>
      <w:r>
        <w:t xml:space="preserve">Pitkät ketjut saattavat </w:t>
      </w:r>
      <w:r w:rsidR="00FE5A24">
        <w:t>hidastaa ohjelman suorittamista, koska</w:t>
      </w:r>
      <w:r w:rsidR="00193753">
        <w:t xml:space="preserve"> ominaisuudet tai metodit voivat olla syvällä ketjussa.</w:t>
      </w:r>
    </w:p>
    <w:p w14:paraId="055B3E3A" w14:textId="2AFFDB63" w:rsidR="00193753" w:rsidRPr="00E639D4" w:rsidRDefault="00193753">
      <w:pPr>
        <w:spacing w:after="160" w:line="259" w:lineRule="auto"/>
        <w:jc w:val="left"/>
      </w:pPr>
      <w:r>
        <w:t xml:space="preserve">Jos </w:t>
      </w:r>
      <w:r w:rsidR="00A56F21">
        <w:t xml:space="preserve">prototyyppejä muutetaan, </w:t>
      </w:r>
      <w:r w:rsidR="00D66BEC">
        <w:t>muutokset vaikuttavat koko prototyyppiketjuun, joka voi sekoittaa koko ohjelman.</w:t>
      </w:r>
    </w:p>
    <w:p w14:paraId="39517237" w14:textId="49428D1B" w:rsidR="00EE13E3" w:rsidRPr="001714D2" w:rsidRDefault="00EE13E3" w:rsidP="00952A3A">
      <w:pPr>
        <w:pStyle w:val="Bibliography"/>
      </w:pPr>
    </w:p>
    <w:sectPr w:rsidR="00EE13E3" w:rsidRPr="001714D2" w:rsidSect="00FD6668">
      <w:headerReference w:type="default" r:id="rId15"/>
      <w:pgSz w:w="11906" w:h="16838" w:code="9"/>
      <w:pgMar w:top="1418" w:right="1418" w:bottom="1418" w:left="2268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7E467" w14:textId="77777777" w:rsidR="002A6DCF" w:rsidRDefault="002A6DCF" w:rsidP="00215AD3">
      <w:pPr>
        <w:spacing w:line="240" w:lineRule="auto"/>
      </w:pPr>
      <w:r>
        <w:separator/>
      </w:r>
    </w:p>
  </w:endnote>
  <w:endnote w:type="continuationSeparator" w:id="0">
    <w:p w14:paraId="1CD9C56F" w14:textId="77777777" w:rsidR="002A6DCF" w:rsidRDefault="002A6DCF" w:rsidP="00215A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6F55" w14:textId="77777777" w:rsidR="002E4D2A" w:rsidRDefault="002E4D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13FA" w14:textId="77777777" w:rsidR="002E4D2A" w:rsidRDefault="002E4D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8A79D" w14:textId="77777777" w:rsidR="002E4D2A" w:rsidRDefault="002E4D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020C7" w14:textId="77777777" w:rsidR="002A6DCF" w:rsidRDefault="002A6DCF" w:rsidP="00215AD3">
      <w:pPr>
        <w:spacing w:line="240" w:lineRule="auto"/>
      </w:pPr>
      <w:r>
        <w:separator/>
      </w:r>
    </w:p>
  </w:footnote>
  <w:footnote w:type="continuationSeparator" w:id="0">
    <w:p w14:paraId="7EB63A75" w14:textId="77777777" w:rsidR="002A6DCF" w:rsidRDefault="002A6DCF" w:rsidP="00215A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7EF7" w14:textId="77777777" w:rsidR="002E4D2A" w:rsidRDefault="002E4D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7C3A4" w14:textId="77777777" w:rsidR="00215AD3" w:rsidRDefault="00215AD3">
    <w:pPr>
      <w:pStyle w:val="Header"/>
    </w:pPr>
    <w:r>
      <w:rPr>
        <w:noProof/>
        <w:lang w:eastAsia="fi-FI"/>
      </w:rPr>
      <w:drawing>
        <wp:anchor distT="0" distB="0" distL="114300" distR="114300" simplePos="0" relativeHeight="251659264" behindDoc="1" locked="1" layoutInCell="1" allowOverlap="1" wp14:anchorId="6F59BF9D" wp14:editId="56608FA7">
          <wp:simplePos x="0" y="0"/>
          <wp:positionH relativeFrom="page">
            <wp:posOffset>-389890</wp:posOffset>
          </wp:positionH>
          <wp:positionV relativeFrom="page">
            <wp:posOffset>-391795</wp:posOffset>
          </wp:positionV>
          <wp:extent cx="8232775" cy="11635105"/>
          <wp:effectExtent l="0" t="0" r="0" b="0"/>
          <wp:wrapNone/>
          <wp:docPr id="26" name="Kuva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uva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32775" cy="11635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4024" w14:textId="77777777" w:rsidR="002E4D2A" w:rsidRDefault="002E4D2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5C7AA" w14:textId="77777777" w:rsidR="00215AD3" w:rsidRDefault="00215AD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438641"/>
      <w:docPartObj>
        <w:docPartGallery w:val="Page Numbers (Top of Page)"/>
        <w:docPartUnique/>
      </w:docPartObj>
    </w:sdtPr>
    <w:sdtContent>
      <w:p w14:paraId="3A236057" w14:textId="77777777" w:rsidR="00AC091B" w:rsidRDefault="00AC091B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7A33BFD8" w14:textId="77777777" w:rsidR="00AC091B" w:rsidRDefault="00AC09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88796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BA1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92AAE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3CB6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DD6CB4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3C2E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1D65F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767A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14C3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066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634147"/>
    <w:multiLevelType w:val="hybridMultilevel"/>
    <w:tmpl w:val="F86CFA8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20853"/>
    <w:multiLevelType w:val="hybridMultilevel"/>
    <w:tmpl w:val="350EBB8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86470"/>
    <w:multiLevelType w:val="hybridMultilevel"/>
    <w:tmpl w:val="E53A98C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46B1E"/>
    <w:multiLevelType w:val="multilevel"/>
    <w:tmpl w:val="09D6BBE0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D25720C"/>
    <w:multiLevelType w:val="hybridMultilevel"/>
    <w:tmpl w:val="33303DD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879734">
    <w:abstractNumId w:val="9"/>
  </w:num>
  <w:num w:numId="2" w16cid:durableId="616765535">
    <w:abstractNumId w:val="7"/>
  </w:num>
  <w:num w:numId="3" w16cid:durableId="541139327">
    <w:abstractNumId w:val="6"/>
  </w:num>
  <w:num w:numId="4" w16cid:durableId="1684549465">
    <w:abstractNumId w:val="5"/>
  </w:num>
  <w:num w:numId="5" w16cid:durableId="1306198862">
    <w:abstractNumId w:val="4"/>
  </w:num>
  <w:num w:numId="6" w16cid:durableId="1639648489">
    <w:abstractNumId w:val="8"/>
  </w:num>
  <w:num w:numId="7" w16cid:durableId="5794284">
    <w:abstractNumId w:val="3"/>
  </w:num>
  <w:num w:numId="8" w16cid:durableId="754547257">
    <w:abstractNumId w:val="2"/>
  </w:num>
  <w:num w:numId="9" w16cid:durableId="1662853356">
    <w:abstractNumId w:val="1"/>
  </w:num>
  <w:num w:numId="10" w16cid:durableId="54741724">
    <w:abstractNumId w:val="0"/>
  </w:num>
  <w:num w:numId="11" w16cid:durableId="1526015153">
    <w:abstractNumId w:val="13"/>
  </w:num>
  <w:num w:numId="12" w16cid:durableId="1003161600">
    <w:abstractNumId w:val="10"/>
  </w:num>
  <w:num w:numId="13" w16cid:durableId="1398437895">
    <w:abstractNumId w:val="14"/>
  </w:num>
  <w:num w:numId="14" w16cid:durableId="622734209">
    <w:abstractNumId w:val="11"/>
  </w:num>
  <w:num w:numId="15" w16cid:durableId="14419928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removeDateAndTime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FE"/>
    <w:rsid w:val="00001B76"/>
    <w:rsid w:val="00002AEA"/>
    <w:rsid w:val="000048D6"/>
    <w:rsid w:val="0000781D"/>
    <w:rsid w:val="00010BE5"/>
    <w:rsid w:val="00011468"/>
    <w:rsid w:val="00011E0E"/>
    <w:rsid w:val="0001441D"/>
    <w:rsid w:val="0001634E"/>
    <w:rsid w:val="00017889"/>
    <w:rsid w:val="000236FF"/>
    <w:rsid w:val="0002593A"/>
    <w:rsid w:val="0002697D"/>
    <w:rsid w:val="0002763A"/>
    <w:rsid w:val="00034311"/>
    <w:rsid w:val="00041A82"/>
    <w:rsid w:val="00041E68"/>
    <w:rsid w:val="00042C09"/>
    <w:rsid w:val="0004407E"/>
    <w:rsid w:val="00051DED"/>
    <w:rsid w:val="000522D6"/>
    <w:rsid w:val="00055FC8"/>
    <w:rsid w:val="0005659C"/>
    <w:rsid w:val="00056B7D"/>
    <w:rsid w:val="0006237C"/>
    <w:rsid w:val="00062563"/>
    <w:rsid w:val="00062886"/>
    <w:rsid w:val="00062BB4"/>
    <w:rsid w:val="00063850"/>
    <w:rsid w:val="00063BEB"/>
    <w:rsid w:val="00063C33"/>
    <w:rsid w:val="000674E3"/>
    <w:rsid w:val="00081543"/>
    <w:rsid w:val="0008450A"/>
    <w:rsid w:val="00090D99"/>
    <w:rsid w:val="00095FDD"/>
    <w:rsid w:val="000A2A71"/>
    <w:rsid w:val="000A3749"/>
    <w:rsid w:val="000A6933"/>
    <w:rsid w:val="000B0882"/>
    <w:rsid w:val="000B1868"/>
    <w:rsid w:val="000B46C2"/>
    <w:rsid w:val="000B523D"/>
    <w:rsid w:val="000C638B"/>
    <w:rsid w:val="000C646A"/>
    <w:rsid w:val="000D0CA8"/>
    <w:rsid w:val="000D122E"/>
    <w:rsid w:val="000E5938"/>
    <w:rsid w:val="000E72F1"/>
    <w:rsid w:val="000F110B"/>
    <w:rsid w:val="000F2F6A"/>
    <w:rsid w:val="000F445D"/>
    <w:rsid w:val="000F6581"/>
    <w:rsid w:val="000F6CA1"/>
    <w:rsid w:val="001050A9"/>
    <w:rsid w:val="00105467"/>
    <w:rsid w:val="00110AA0"/>
    <w:rsid w:val="001139AE"/>
    <w:rsid w:val="00115595"/>
    <w:rsid w:val="00122BD1"/>
    <w:rsid w:val="00127448"/>
    <w:rsid w:val="001311AA"/>
    <w:rsid w:val="0014017D"/>
    <w:rsid w:val="00146F00"/>
    <w:rsid w:val="001514FE"/>
    <w:rsid w:val="001527D8"/>
    <w:rsid w:val="00153AD7"/>
    <w:rsid w:val="00154A96"/>
    <w:rsid w:val="00157855"/>
    <w:rsid w:val="00160636"/>
    <w:rsid w:val="00163259"/>
    <w:rsid w:val="001714D2"/>
    <w:rsid w:val="0017351B"/>
    <w:rsid w:val="00174155"/>
    <w:rsid w:val="001743D8"/>
    <w:rsid w:val="00174853"/>
    <w:rsid w:val="00182A36"/>
    <w:rsid w:val="00190EA9"/>
    <w:rsid w:val="001911FE"/>
    <w:rsid w:val="00193091"/>
    <w:rsid w:val="00193753"/>
    <w:rsid w:val="00196C75"/>
    <w:rsid w:val="00197F97"/>
    <w:rsid w:val="001A6487"/>
    <w:rsid w:val="001C52D2"/>
    <w:rsid w:val="001C5FC6"/>
    <w:rsid w:val="001D0587"/>
    <w:rsid w:val="001D3657"/>
    <w:rsid w:val="001D3FDB"/>
    <w:rsid w:val="001D4BA8"/>
    <w:rsid w:val="001E4507"/>
    <w:rsid w:val="001F015F"/>
    <w:rsid w:val="001F0B22"/>
    <w:rsid w:val="001F2761"/>
    <w:rsid w:val="001F2E85"/>
    <w:rsid w:val="00201BD1"/>
    <w:rsid w:val="00205D6F"/>
    <w:rsid w:val="00206258"/>
    <w:rsid w:val="00211675"/>
    <w:rsid w:val="002136D5"/>
    <w:rsid w:val="00215AD3"/>
    <w:rsid w:val="00215BCC"/>
    <w:rsid w:val="00221C33"/>
    <w:rsid w:val="00222CB3"/>
    <w:rsid w:val="00223EF2"/>
    <w:rsid w:val="00225140"/>
    <w:rsid w:val="00225B82"/>
    <w:rsid w:val="00225FF6"/>
    <w:rsid w:val="00226691"/>
    <w:rsid w:val="00231C0C"/>
    <w:rsid w:val="00236789"/>
    <w:rsid w:val="00236CB2"/>
    <w:rsid w:val="00237AB2"/>
    <w:rsid w:val="002431D6"/>
    <w:rsid w:val="00243D1D"/>
    <w:rsid w:val="00245324"/>
    <w:rsid w:val="0025155F"/>
    <w:rsid w:val="002544A7"/>
    <w:rsid w:val="00254714"/>
    <w:rsid w:val="002553E4"/>
    <w:rsid w:val="00256278"/>
    <w:rsid w:val="002601BF"/>
    <w:rsid w:val="002717BF"/>
    <w:rsid w:val="002756AE"/>
    <w:rsid w:val="002776F6"/>
    <w:rsid w:val="002869DC"/>
    <w:rsid w:val="00293165"/>
    <w:rsid w:val="00293A6C"/>
    <w:rsid w:val="002A4618"/>
    <w:rsid w:val="002A5B3F"/>
    <w:rsid w:val="002A6DCF"/>
    <w:rsid w:val="002B4226"/>
    <w:rsid w:val="002B4D15"/>
    <w:rsid w:val="002B718A"/>
    <w:rsid w:val="002C144C"/>
    <w:rsid w:val="002C2CE7"/>
    <w:rsid w:val="002C3476"/>
    <w:rsid w:val="002C6E44"/>
    <w:rsid w:val="002D3ED5"/>
    <w:rsid w:val="002D58F5"/>
    <w:rsid w:val="002E4D2A"/>
    <w:rsid w:val="002F21A6"/>
    <w:rsid w:val="00300A0A"/>
    <w:rsid w:val="00301D0E"/>
    <w:rsid w:val="00302D20"/>
    <w:rsid w:val="00307268"/>
    <w:rsid w:val="00315A58"/>
    <w:rsid w:val="003178BB"/>
    <w:rsid w:val="0031799A"/>
    <w:rsid w:val="00325D1D"/>
    <w:rsid w:val="003319B8"/>
    <w:rsid w:val="00345257"/>
    <w:rsid w:val="003507F4"/>
    <w:rsid w:val="00352B97"/>
    <w:rsid w:val="00355457"/>
    <w:rsid w:val="00360B9E"/>
    <w:rsid w:val="00362252"/>
    <w:rsid w:val="00362BC8"/>
    <w:rsid w:val="00362F4D"/>
    <w:rsid w:val="00363402"/>
    <w:rsid w:val="003644A3"/>
    <w:rsid w:val="00375F96"/>
    <w:rsid w:val="003800D9"/>
    <w:rsid w:val="00386ED9"/>
    <w:rsid w:val="00392A71"/>
    <w:rsid w:val="00394359"/>
    <w:rsid w:val="003969A9"/>
    <w:rsid w:val="003A04D4"/>
    <w:rsid w:val="003A1D7B"/>
    <w:rsid w:val="003A2185"/>
    <w:rsid w:val="003A2829"/>
    <w:rsid w:val="003A6901"/>
    <w:rsid w:val="003B0FE3"/>
    <w:rsid w:val="003B3F42"/>
    <w:rsid w:val="003B4C9B"/>
    <w:rsid w:val="003B4E39"/>
    <w:rsid w:val="003B7D00"/>
    <w:rsid w:val="003D12DE"/>
    <w:rsid w:val="003D3A31"/>
    <w:rsid w:val="003D4D26"/>
    <w:rsid w:val="003D6CB6"/>
    <w:rsid w:val="003D74F3"/>
    <w:rsid w:val="003E4464"/>
    <w:rsid w:val="003E5F3A"/>
    <w:rsid w:val="003E6771"/>
    <w:rsid w:val="003F2B5E"/>
    <w:rsid w:val="003F39B1"/>
    <w:rsid w:val="003F4A1D"/>
    <w:rsid w:val="003F4DD6"/>
    <w:rsid w:val="003F55BC"/>
    <w:rsid w:val="00402CAB"/>
    <w:rsid w:val="00405EDB"/>
    <w:rsid w:val="0041025E"/>
    <w:rsid w:val="00410799"/>
    <w:rsid w:val="00412719"/>
    <w:rsid w:val="00412839"/>
    <w:rsid w:val="0041712D"/>
    <w:rsid w:val="00422362"/>
    <w:rsid w:val="00436E2D"/>
    <w:rsid w:val="0043798E"/>
    <w:rsid w:val="00440778"/>
    <w:rsid w:val="00441B66"/>
    <w:rsid w:val="00441D6E"/>
    <w:rsid w:val="0044262C"/>
    <w:rsid w:val="0044302E"/>
    <w:rsid w:val="004440D2"/>
    <w:rsid w:val="00444AE0"/>
    <w:rsid w:val="00455E13"/>
    <w:rsid w:val="00463026"/>
    <w:rsid w:val="00463FFA"/>
    <w:rsid w:val="00467AC9"/>
    <w:rsid w:val="00476310"/>
    <w:rsid w:val="00485B4C"/>
    <w:rsid w:val="004956E5"/>
    <w:rsid w:val="00495E5F"/>
    <w:rsid w:val="00496992"/>
    <w:rsid w:val="004A1CC6"/>
    <w:rsid w:val="004A2D14"/>
    <w:rsid w:val="004A62A7"/>
    <w:rsid w:val="004A6D0E"/>
    <w:rsid w:val="004C4E25"/>
    <w:rsid w:val="004C4FF5"/>
    <w:rsid w:val="004C5719"/>
    <w:rsid w:val="004C59C5"/>
    <w:rsid w:val="004C7424"/>
    <w:rsid w:val="004C7534"/>
    <w:rsid w:val="004D25A6"/>
    <w:rsid w:val="004D4FAB"/>
    <w:rsid w:val="004E0BC2"/>
    <w:rsid w:val="004E2A82"/>
    <w:rsid w:val="004E2D1E"/>
    <w:rsid w:val="004E73FE"/>
    <w:rsid w:val="004E7939"/>
    <w:rsid w:val="004F2E87"/>
    <w:rsid w:val="004F64C0"/>
    <w:rsid w:val="00500CFC"/>
    <w:rsid w:val="0050114D"/>
    <w:rsid w:val="005109CC"/>
    <w:rsid w:val="00510A24"/>
    <w:rsid w:val="00510FC1"/>
    <w:rsid w:val="005121CB"/>
    <w:rsid w:val="0051510C"/>
    <w:rsid w:val="00520835"/>
    <w:rsid w:val="0052221B"/>
    <w:rsid w:val="005238F8"/>
    <w:rsid w:val="005270CD"/>
    <w:rsid w:val="00531C3B"/>
    <w:rsid w:val="0053437D"/>
    <w:rsid w:val="005364B5"/>
    <w:rsid w:val="005424CC"/>
    <w:rsid w:val="00542C25"/>
    <w:rsid w:val="00544F75"/>
    <w:rsid w:val="005566D5"/>
    <w:rsid w:val="00556B6B"/>
    <w:rsid w:val="00562B24"/>
    <w:rsid w:val="0056307D"/>
    <w:rsid w:val="00564BF9"/>
    <w:rsid w:val="0056719C"/>
    <w:rsid w:val="00567717"/>
    <w:rsid w:val="005713C7"/>
    <w:rsid w:val="005713DE"/>
    <w:rsid w:val="00572423"/>
    <w:rsid w:val="0057258C"/>
    <w:rsid w:val="0057558F"/>
    <w:rsid w:val="005835B6"/>
    <w:rsid w:val="005914C2"/>
    <w:rsid w:val="00595191"/>
    <w:rsid w:val="005A0C77"/>
    <w:rsid w:val="005A7618"/>
    <w:rsid w:val="005B0F24"/>
    <w:rsid w:val="005B51CC"/>
    <w:rsid w:val="005C0480"/>
    <w:rsid w:val="005D0837"/>
    <w:rsid w:val="005D1C59"/>
    <w:rsid w:val="005D214D"/>
    <w:rsid w:val="005D2F44"/>
    <w:rsid w:val="005D7C8E"/>
    <w:rsid w:val="005E3030"/>
    <w:rsid w:val="005F51DF"/>
    <w:rsid w:val="00604319"/>
    <w:rsid w:val="00604DF6"/>
    <w:rsid w:val="00607729"/>
    <w:rsid w:val="00614043"/>
    <w:rsid w:val="00615AF4"/>
    <w:rsid w:val="006162EA"/>
    <w:rsid w:val="006207CA"/>
    <w:rsid w:val="00622066"/>
    <w:rsid w:val="006259A1"/>
    <w:rsid w:val="006363C2"/>
    <w:rsid w:val="00640B65"/>
    <w:rsid w:val="00643747"/>
    <w:rsid w:val="0064418B"/>
    <w:rsid w:val="00645ADC"/>
    <w:rsid w:val="00646A67"/>
    <w:rsid w:val="0064761D"/>
    <w:rsid w:val="006502A2"/>
    <w:rsid w:val="006554C7"/>
    <w:rsid w:val="006556F4"/>
    <w:rsid w:val="00662690"/>
    <w:rsid w:val="00666DE2"/>
    <w:rsid w:val="00672348"/>
    <w:rsid w:val="00677C82"/>
    <w:rsid w:val="00686AFD"/>
    <w:rsid w:val="00687A18"/>
    <w:rsid w:val="0069098C"/>
    <w:rsid w:val="00690ECF"/>
    <w:rsid w:val="006936BB"/>
    <w:rsid w:val="0069477A"/>
    <w:rsid w:val="0069488D"/>
    <w:rsid w:val="00694A94"/>
    <w:rsid w:val="00694BF2"/>
    <w:rsid w:val="006A28DD"/>
    <w:rsid w:val="006A5B80"/>
    <w:rsid w:val="006B128F"/>
    <w:rsid w:val="006B1F36"/>
    <w:rsid w:val="006B2924"/>
    <w:rsid w:val="006B3C8B"/>
    <w:rsid w:val="006B4D8C"/>
    <w:rsid w:val="006B51FC"/>
    <w:rsid w:val="006B6927"/>
    <w:rsid w:val="006C7C8F"/>
    <w:rsid w:val="006D4B3E"/>
    <w:rsid w:val="006D5A8B"/>
    <w:rsid w:val="006D5C24"/>
    <w:rsid w:val="006E2549"/>
    <w:rsid w:val="006E29C9"/>
    <w:rsid w:val="006E5C29"/>
    <w:rsid w:val="006E6CC0"/>
    <w:rsid w:val="006F0F42"/>
    <w:rsid w:val="006F3309"/>
    <w:rsid w:val="006F6F54"/>
    <w:rsid w:val="00701B19"/>
    <w:rsid w:val="00710AFD"/>
    <w:rsid w:val="00712D0A"/>
    <w:rsid w:val="007172A9"/>
    <w:rsid w:val="00717976"/>
    <w:rsid w:val="00717AE6"/>
    <w:rsid w:val="0072103B"/>
    <w:rsid w:val="00724652"/>
    <w:rsid w:val="00725892"/>
    <w:rsid w:val="00725C8E"/>
    <w:rsid w:val="00731E34"/>
    <w:rsid w:val="00733CC0"/>
    <w:rsid w:val="007366FD"/>
    <w:rsid w:val="00736ECE"/>
    <w:rsid w:val="007421E9"/>
    <w:rsid w:val="007436C7"/>
    <w:rsid w:val="00743D2E"/>
    <w:rsid w:val="007443F2"/>
    <w:rsid w:val="007469AA"/>
    <w:rsid w:val="007505D9"/>
    <w:rsid w:val="007661A6"/>
    <w:rsid w:val="0076691E"/>
    <w:rsid w:val="00772659"/>
    <w:rsid w:val="0078165F"/>
    <w:rsid w:val="007833E0"/>
    <w:rsid w:val="007840CD"/>
    <w:rsid w:val="007860C9"/>
    <w:rsid w:val="007935DC"/>
    <w:rsid w:val="00793ADD"/>
    <w:rsid w:val="007A0489"/>
    <w:rsid w:val="007A07F9"/>
    <w:rsid w:val="007A1742"/>
    <w:rsid w:val="007A208A"/>
    <w:rsid w:val="007A447C"/>
    <w:rsid w:val="007A6A3D"/>
    <w:rsid w:val="007B0BAC"/>
    <w:rsid w:val="007B1955"/>
    <w:rsid w:val="007C23A8"/>
    <w:rsid w:val="007C297B"/>
    <w:rsid w:val="007C72B9"/>
    <w:rsid w:val="007D055C"/>
    <w:rsid w:val="007D1265"/>
    <w:rsid w:val="007D1BCA"/>
    <w:rsid w:val="007D7384"/>
    <w:rsid w:val="007E0B95"/>
    <w:rsid w:val="007E0DD6"/>
    <w:rsid w:val="007E1242"/>
    <w:rsid w:val="007E155C"/>
    <w:rsid w:val="007E1820"/>
    <w:rsid w:val="007F03A9"/>
    <w:rsid w:val="007F09CB"/>
    <w:rsid w:val="007F3D8C"/>
    <w:rsid w:val="007F4C4C"/>
    <w:rsid w:val="007F7B23"/>
    <w:rsid w:val="008158F9"/>
    <w:rsid w:val="00822B06"/>
    <w:rsid w:val="00822C93"/>
    <w:rsid w:val="008230B1"/>
    <w:rsid w:val="00831882"/>
    <w:rsid w:val="00835154"/>
    <w:rsid w:val="008354D2"/>
    <w:rsid w:val="008354EC"/>
    <w:rsid w:val="00840039"/>
    <w:rsid w:val="008415EA"/>
    <w:rsid w:val="00844492"/>
    <w:rsid w:val="00844D1C"/>
    <w:rsid w:val="00845B5B"/>
    <w:rsid w:val="008474FE"/>
    <w:rsid w:val="00854707"/>
    <w:rsid w:val="0085505E"/>
    <w:rsid w:val="0085516A"/>
    <w:rsid w:val="00863B56"/>
    <w:rsid w:val="00863E1A"/>
    <w:rsid w:val="008651B3"/>
    <w:rsid w:val="00874315"/>
    <w:rsid w:val="008762D3"/>
    <w:rsid w:val="00876F3A"/>
    <w:rsid w:val="008771ED"/>
    <w:rsid w:val="00881E5B"/>
    <w:rsid w:val="0088279A"/>
    <w:rsid w:val="008839F4"/>
    <w:rsid w:val="00886F03"/>
    <w:rsid w:val="00891DD9"/>
    <w:rsid w:val="00892A81"/>
    <w:rsid w:val="008A3F5E"/>
    <w:rsid w:val="008A43CD"/>
    <w:rsid w:val="008B09B7"/>
    <w:rsid w:val="008B5105"/>
    <w:rsid w:val="008B5425"/>
    <w:rsid w:val="008B640B"/>
    <w:rsid w:val="008B78F0"/>
    <w:rsid w:val="008C24B0"/>
    <w:rsid w:val="008C2BB5"/>
    <w:rsid w:val="008D3C9C"/>
    <w:rsid w:val="008E3EC6"/>
    <w:rsid w:val="008E48C0"/>
    <w:rsid w:val="008E5D5F"/>
    <w:rsid w:val="008E6FA9"/>
    <w:rsid w:val="008E7ACF"/>
    <w:rsid w:val="008E7F24"/>
    <w:rsid w:val="008F2507"/>
    <w:rsid w:val="008F6098"/>
    <w:rsid w:val="008F7250"/>
    <w:rsid w:val="00900851"/>
    <w:rsid w:val="0090331B"/>
    <w:rsid w:val="00903920"/>
    <w:rsid w:val="009110DB"/>
    <w:rsid w:val="0092243C"/>
    <w:rsid w:val="00923490"/>
    <w:rsid w:val="00924126"/>
    <w:rsid w:val="00924209"/>
    <w:rsid w:val="009326A3"/>
    <w:rsid w:val="009377FF"/>
    <w:rsid w:val="00937BEC"/>
    <w:rsid w:val="00943010"/>
    <w:rsid w:val="00943682"/>
    <w:rsid w:val="00947253"/>
    <w:rsid w:val="00950511"/>
    <w:rsid w:val="00952A3A"/>
    <w:rsid w:val="00953E70"/>
    <w:rsid w:val="0095480B"/>
    <w:rsid w:val="00954E1F"/>
    <w:rsid w:val="00956D95"/>
    <w:rsid w:val="009668E5"/>
    <w:rsid w:val="00966E2A"/>
    <w:rsid w:val="00972D12"/>
    <w:rsid w:val="00980351"/>
    <w:rsid w:val="00986283"/>
    <w:rsid w:val="00990DDF"/>
    <w:rsid w:val="00996875"/>
    <w:rsid w:val="009A1916"/>
    <w:rsid w:val="009B0B19"/>
    <w:rsid w:val="009B3412"/>
    <w:rsid w:val="009B372A"/>
    <w:rsid w:val="009B6E3F"/>
    <w:rsid w:val="009C0033"/>
    <w:rsid w:val="009C15AB"/>
    <w:rsid w:val="009C28C0"/>
    <w:rsid w:val="009C46C7"/>
    <w:rsid w:val="009C69E6"/>
    <w:rsid w:val="009D03F6"/>
    <w:rsid w:val="009D1526"/>
    <w:rsid w:val="009D1630"/>
    <w:rsid w:val="009D6F6B"/>
    <w:rsid w:val="009E54AB"/>
    <w:rsid w:val="009E5E6E"/>
    <w:rsid w:val="009F10A4"/>
    <w:rsid w:val="009F5358"/>
    <w:rsid w:val="009F67CB"/>
    <w:rsid w:val="00A037D5"/>
    <w:rsid w:val="00A03F4C"/>
    <w:rsid w:val="00A03FEB"/>
    <w:rsid w:val="00A04D47"/>
    <w:rsid w:val="00A04D83"/>
    <w:rsid w:val="00A05F3B"/>
    <w:rsid w:val="00A11078"/>
    <w:rsid w:val="00A15551"/>
    <w:rsid w:val="00A35AED"/>
    <w:rsid w:val="00A36213"/>
    <w:rsid w:val="00A41B2B"/>
    <w:rsid w:val="00A4319E"/>
    <w:rsid w:val="00A56F21"/>
    <w:rsid w:val="00A57F21"/>
    <w:rsid w:val="00A60AB3"/>
    <w:rsid w:val="00A61216"/>
    <w:rsid w:val="00A713BA"/>
    <w:rsid w:val="00A7511E"/>
    <w:rsid w:val="00A77DE1"/>
    <w:rsid w:val="00A81B6F"/>
    <w:rsid w:val="00A901EC"/>
    <w:rsid w:val="00A91028"/>
    <w:rsid w:val="00AA0B41"/>
    <w:rsid w:val="00AA575C"/>
    <w:rsid w:val="00AA6F78"/>
    <w:rsid w:val="00AB5B39"/>
    <w:rsid w:val="00AB6F67"/>
    <w:rsid w:val="00AB7B26"/>
    <w:rsid w:val="00AC091B"/>
    <w:rsid w:val="00AC29B4"/>
    <w:rsid w:val="00AC598D"/>
    <w:rsid w:val="00AC7ABB"/>
    <w:rsid w:val="00AD14B0"/>
    <w:rsid w:val="00AD3BCF"/>
    <w:rsid w:val="00AD69DE"/>
    <w:rsid w:val="00AE66DB"/>
    <w:rsid w:val="00AF1C78"/>
    <w:rsid w:val="00B01FF2"/>
    <w:rsid w:val="00B050EE"/>
    <w:rsid w:val="00B05550"/>
    <w:rsid w:val="00B06486"/>
    <w:rsid w:val="00B13AB1"/>
    <w:rsid w:val="00B22C32"/>
    <w:rsid w:val="00B325C0"/>
    <w:rsid w:val="00B32620"/>
    <w:rsid w:val="00B32CED"/>
    <w:rsid w:val="00B41762"/>
    <w:rsid w:val="00B44A6C"/>
    <w:rsid w:val="00B51242"/>
    <w:rsid w:val="00B61378"/>
    <w:rsid w:val="00B67563"/>
    <w:rsid w:val="00B70E1C"/>
    <w:rsid w:val="00B75F84"/>
    <w:rsid w:val="00B81CF1"/>
    <w:rsid w:val="00B84520"/>
    <w:rsid w:val="00B84645"/>
    <w:rsid w:val="00B84EFC"/>
    <w:rsid w:val="00B907A5"/>
    <w:rsid w:val="00B909A6"/>
    <w:rsid w:val="00BA0D6F"/>
    <w:rsid w:val="00BA1BA4"/>
    <w:rsid w:val="00BA3E07"/>
    <w:rsid w:val="00BA3FF1"/>
    <w:rsid w:val="00BA4126"/>
    <w:rsid w:val="00BB14A8"/>
    <w:rsid w:val="00BC1A20"/>
    <w:rsid w:val="00BC2D5E"/>
    <w:rsid w:val="00BC3CDA"/>
    <w:rsid w:val="00BC68E1"/>
    <w:rsid w:val="00BD10C7"/>
    <w:rsid w:val="00BE038F"/>
    <w:rsid w:val="00BE30EE"/>
    <w:rsid w:val="00BE5CAD"/>
    <w:rsid w:val="00BF39CF"/>
    <w:rsid w:val="00BF43BB"/>
    <w:rsid w:val="00C01B00"/>
    <w:rsid w:val="00C0673E"/>
    <w:rsid w:val="00C104AA"/>
    <w:rsid w:val="00C1119C"/>
    <w:rsid w:val="00C13DB7"/>
    <w:rsid w:val="00C14714"/>
    <w:rsid w:val="00C245D9"/>
    <w:rsid w:val="00C267DB"/>
    <w:rsid w:val="00C3203E"/>
    <w:rsid w:val="00C37FB2"/>
    <w:rsid w:val="00C42EC9"/>
    <w:rsid w:val="00C47F2E"/>
    <w:rsid w:val="00C50B41"/>
    <w:rsid w:val="00C53808"/>
    <w:rsid w:val="00C548B2"/>
    <w:rsid w:val="00C56162"/>
    <w:rsid w:val="00C62F20"/>
    <w:rsid w:val="00C65AB8"/>
    <w:rsid w:val="00C701F2"/>
    <w:rsid w:val="00C713C1"/>
    <w:rsid w:val="00C75290"/>
    <w:rsid w:val="00C752C9"/>
    <w:rsid w:val="00C760C3"/>
    <w:rsid w:val="00C76E1A"/>
    <w:rsid w:val="00C76FCE"/>
    <w:rsid w:val="00C77097"/>
    <w:rsid w:val="00C777CA"/>
    <w:rsid w:val="00C779A7"/>
    <w:rsid w:val="00C804AF"/>
    <w:rsid w:val="00C86AC7"/>
    <w:rsid w:val="00C94225"/>
    <w:rsid w:val="00C94259"/>
    <w:rsid w:val="00CA10AB"/>
    <w:rsid w:val="00CA1FEB"/>
    <w:rsid w:val="00CA3499"/>
    <w:rsid w:val="00CB05E8"/>
    <w:rsid w:val="00CB3880"/>
    <w:rsid w:val="00CB546C"/>
    <w:rsid w:val="00CB5944"/>
    <w:rsid w:val="00CB606D"/>
    <w:rsid w:val="00CC2200"/>
    <w:rsid w:val="00CC466B"/>
    <w:rsid w:val="00CC51E6"/>
    <w:rsid w:val="00CC680E"/>
    <w:rsid w:val="00CD6108"/>
    <w:rsid w:val="00CE2A40"/>
    <w:rsid w:val="00CE5555"/>
    <w:rsid w:val="00CE5F52"/>
    <w:rsid w:val="00CE6EEB"/>
    <w:rsid w:val="00CF7D4E"/>
    <w:rsid w:val="00D020A9"/>
    <w:rsid w:val="00D03271"/>
    <w:rsid w:val="00D109B5"/>
    <w:rsid w:val="00D124EC"/>
    <w:rsid w:val="00D170FE"/>
    <w:rsid w:val="00D3576C"/>
    <w:rsid w:val="00D4025B"/>
    <w:rsid w:val="00D40494"/>
    <w:rsid w:val="00D40E0B"/>
    <w:rsid w:val="00D44438"/>
    <w:rsid w:val="00D476F8"/>
    <w:rsid w:val="00D5354A"/>
    <w:rsid w:val="00D6203D"/>
    <w:rsid w:val="00D627FB"/>
    <w:rsid w:val="00D62BF5"/>
    <w:rsid w:val="00D66BEC"/>
    <w:rsid w:val="00D66BFE"/>
    <w:rsid w:val="00D700EE"/>
    <w:rsid w:val="00D7193B"/>
    <w:rsid w:val="00D73E69"/>
    <w:rsid w:val="00D80E33"/>
    <w:rsid w:val="00D927BB"/>
    <w:rsid w:val="00D95212"/>
    <w:rsid w:val="00DA090F"/>
    <w:rsid w:val="00DA0E2E"/>
    <w:rsid w:val="00DA2B8B"/>
    <w:rsid w:val="00DA2CBF"/>
    <w:rsid w:val="00DA5579"/>
    <w:rsid w:val="00DA6251"/>
    <w:rsid w:val="00DB17E1"/>
    <w:rsid w:val="00DB1FBD"/>
    <w:rsid w:val="00DB25AC"/>
    <w:rsid w:val="00DB42A9"/>
    <w:rsid w:val="00DB4B17"/>
    <w:rsid w:val="00DB513C"/>
    <w:rsid w:val="00DC1348"/>
    <w:rsid w:val="00DC2892"/>
    <w:rsid w:val="00DC74F6"/>
    <w:rsid w:val="00DD0D66"/>
    <w:rsid w:val="00DD3260"/>
    <w:rsid w:val="00DD55D8"/>
    <w:rsid w:val="00DE4F8C"/>
    <w:rsid w:val="00DF3818"/>
    <w:rsid w:val="00DF6BE5"/>
    <w:rsid w:val="00E05480"/>
    <w:rsid w:val="00E05FA9"/>
    <w:rsid w:val="00E06F5C"/>
    <w:rsid w:val="00E07AAC"/>
    <w:rsid w:val="00E10E46"/>
    <w:rsid w:val="00E17F56"/>
    <w:rsid w:val="00E20060"/>
    <w:rsid w:val="00E20FAC"/>
    <w:rsid w:val="00E25761"/>
    <w:rsid w:val="00E322B7"/>
    <w:rsid w:val="00E3372F"/>
    <w:rsid w:val="00E3431C"/>
    <w:rsid w:val="00E34363"/>
    <w:rsid w:val="00E34F20"/>
    <w:rsid w:val="00E373CC"/>
    <w:rsid w:val="00E40C0C"/>
    <w:rsid w:val="00E43CF2"/>
    <w:rsid w:val="00E45661"/>
    <w:rsid w:val="00E5225A"/>
    <w:rsid w:val="00E55527"/>
    <w:rsid w:val="00E56E6F"/>
    <w:rsid w:val="00E57C03"/>
    <w:rsid w:val="00E6126E"/>
    <w:rsid w:val="00E639D4"/>
    <w:rsid w:val="00E67D04"/>
    <w:rsid w:val="00E70AA9"/>
    <w:rsid w:val="00E712B7"/>
    <w:rsid w:val="00E723EC"/>
    <w:rsid w:val="00E736C8"/>
    <w:rsid w:val="00E73FE8"/>
    <w:rsid w:val="00E76628"/>
    <w:rsid w:val="00E76D35"/>
    <w:rsid w:val="00E82D60"/>
    <w:rsid w:val="00E850EF"/>
    <w:rsid w:val="00E92745"/>
    <w:rsid w:val="00E92B03"/>
    <w:rsid w:val="00E94E58"/>
    <w:rsid w:val="00E94FFF"/>
    <w:rsid w:val="00EA0F0F"/>
    <w:rsid w:val="00EA12CB"/>
    <w:rsid w:val="00EA2A82"/>
    <w:rsid w:val="00EA5F2A"/>
    <w:rsid w:val="00EA60D5"/>
    <w:rsid w:val="00EC02C8"/>
    <w:rsid w:val="00EC1EE3"/>
    <w:rsid w:val="00EC5BF7"/>
    <w:rsid w:val="00EC65AA"/>
    <w:rsid w:val="00EC67F4"/>
    <w:rsid w:val="00EC6CD3"/>
    <w:rsid w:val="00ED093D"/>
    <w:rsid w:val="00EE0A2F"/>
    <w:rsid w:val="00EE13E3"/>
    <w:rsid w:val="00EE599F"/>
    <w:rsid w:val="00EE7623"/>
    <w:rsid w:val="00EF4F63"/>
    <w:rsid w:val="00EF5DD8"/>
    <w:rsid w:val="00EF7047"/>
    <w:rsid w:val="00EF7301"/>
    <w:rsid w:val="00EF73B2"/>
    <w:rsid w:val="00F00D4F"/>
    <w:rsid w:val="00F023A5"/>
    <w:rsid w:val="00F0581E"/>
    <w:rsid w:val="00F1137D"/>
    <w:rsid w:val="00F11935"/>
    <w:rsid w:val="00F32232"/>
    <w:rsid w:val="00F337BA"/>
    <w:rsid w:val="00F37FD9"/>
    <w:rsid w:val="00F413BA"/>
    <w:rsid w:val="00F46295"/>
    <w:rsid w:val="00F61947"/>
    <w:rsid w:val="00F629A2"/>
    <w:rsid w:val="00F62C6D"/>
    <w:rsid w:val="00F644BA"/>
    <w:rsid w:val="00F65E3E"/>
    <w:rsid w:val="00F66336"/>
    <w:rsid w:val="00F73BB5"/>
    <w:rsid w:val="00F80ABD"/>
    <w:rsid w:val="00F81E33"/>
    <w:rsid w:val="00F859D1"/>
    <w:rsid w:val="00F90E06"/>
    <w:rsid w:val="00FA0321"/>
    <w:rsid w:val="00FA7C25"/>
    <w:rsid w:val="00FB0246"/>
    <w:rsid w:val="00FB48E4"/>
    <w:rsid w:val="00FB7C0A"/>
    <w:rsid w:val="00FC2C4D"/>
    <w:rsid w:val="00FC4E0C"/>
    <w:rsid w:val="00FD3209"/>
    <w:rsid w:val="00FD3523"/>
    <w:rsid w:val="00FD4DD1"/>
    <w:rsid w:val="00FD50E7"/>
    <w:rsid w:val="00FD6668"/>
    <w:rsid w:val="00FD6AFC"/>
    <w:rsid w:val="00FE10A4"/>
    <w:rsid w:val="00FE5A24"/>
    <w:rsid w:val="00FF0262"/>
    <w:rsid w:val="00FF0FD0"/>
    <w:rsid w:val="00FF4332"/>
    <w:rsid w:val="00FF70F7"/>
    <w:rsid w:val="00FF7200"/>
    <w:rsid w:val="00FF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9308CD"/>
  <w15:chartTrackingRefBased/>
  <w15:docId w15:val="{5F34D2E9-B76F-4E32-9312-33F134F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C09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B24"/>
    <w:pPr>
      <w:keepNext/>
      <w:keepLines/>
      <w:numPr>
        <w:numId w:val="11"/>
      </w:numPr>
      <w:spacing w:before="1200" w:after="720" w:line="240" w:lineRule="auto"/>
      <w:ind w:left="284" w:hanging="284"/>
      <w:jc w:val="left"/>
      <w:outlineLvl w:val="0"/>
    </w:pPr>
    <w:rPr>
      <w:rFonts w:eastAsiaTheme="majorEastAsia" w:cstheme="majorHAnsi"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B24"/>
    <w:pPr>
      <w:keepNext/>
      <w:keepLines/>
      <w:numPr>
        <w:ilvl w:val="1"/>
        <w:numId w:val="11"/>
      </w:numPr>
      <w:spacing w:before="600" w:after="480" w:line="240" w:lineRule="auto"/>
      <w:ind w:left="340" w:hanging="340"/>
      <w:jc w:val="left"/>
      <w:outlineLvl w:val="1"/>
    </w:pPr>
    <w:rPr>
      <w:rFonts w:eastAsiaTheme="majorEastAsia" w:cstheme="majorHAns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B24"/>
    <w:pPr>
      <w:keepNext/>
      <w:keepLines/>
      <w:numPr>
        <w:ilvl w:val="2"/>
        <w:numId w:val="11"/>
      </w:numPr>
      <w:spacing w:before="600" w:after="480" w:line="240" w:lineRule="auto"/>
      <w:ind w:left="567" w:hanging="567"/>
      <w:jc w:val="left"/>
      <w:outlineLvl w:val="2"/>
    </w:pPr>
    <w:rPr>
      <w:rFonts w:eastAsiaTheme="majorEastAsia" w:cstheme="majorHAns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C65AB8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65AB8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B8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B8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B8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B8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24"/>
    <w:rPr>
      <w:rFonts w:ascii="Times New Roman" w:eastAsiaTheme="majorEastAsia" w:hAnsi="Times New Roman" w:cstheme="majorHAnsi"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2B24"/>
    <w:rPr>
      <w:rFonts w:ascii="Times New Roman" w:eastAsiaTheme="majorEastAsia" w:hAnsi="Times New Roman" w:cstheme="majorHAns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2B24"/>
    <w:rPr>
      <w:rFonts w:ascii="Times New Roman" w:eastAsiaTheme="majorEastAsia" w:hAnsi="Times New Roman" w:cstheme="maj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65AB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B8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B8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B8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B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B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215AD3"/>
    <w:pPr>
      <w:tabs>
        <w:tab w:val="center" w:pos="4819"/>
        <w:tab w:val="right" w:pos="96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A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15AD3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AD3"/>
    <w:rPr>
      <w:rFonts w:ascii="Times New Roman" w:hAnsi="Times New Roman"/>
      <w:sz w:val="24"/>
    </w:rPr>
  </w:style>
  <w:style w:type="paragraph" w:customStyle="1" w:styleId="Nimitutkinto-ohjelmavuosi">
    <w:name w:val="Nimi_tutkinto-ohjelma_vuosi"/>
    <w:link w:val="Nimitutkinto-ohjelmavuosiChar"/>
    <w:qFormat/>
    <w:rsid w:val="00643747"/>
    <w:pPr>
      <w:spacing w:after="0" w:line="240" w:lineRule="auto"/>
      <w:jc w:val="center"/>
    </w:pPr>
    <w:rPr>
      <w:rFonts w:ascii="Arial" w:hAnsi="Arial" w:cs="Arial"/>
      <w:caps/>
      <w:spacing w:val="20"/>
      <w:sz w:val="28"/>
      <w:szCs w:val="28"/>
    </w:rPr>
  </w:style>
  <w:style w:type="paragraph" w:customStyle="1" w:styleId="Tynnimi">
    <w:name w:val="Työn nimi"/>
    <w:link w:val="TynnimiChar"/>
    <w:qFormat/>
    <w:rsid w:val="00215AD3"/>
    <w:pPr>
      <w:spacing w:before="840" w:after="240" w:line="240" w:lineRule="auto"/>
      <w:jc w:val="center"/>
    </w:pPr>
    <w:rPr>
      <w:rFonts w:ascii="Arial" w:hAnsi="Arial" w:cs="Arial"/>
      <w:b/>
      <w:bCs/>
      <w:kern w:val="28"/>
      <w:sz w:val="48"/>
      <w:szCs w:val="28"/>
    </w:rPr>
  </w:style>
  <w:style w:type="character" w:customStyle="1" w:styleId="Nimitutkinto-ohjelmavuosiChar">
    <w:name w:val="Nimi_tutkinto-ohjelma_vuosi Char"/>
    <w:basedOn w:val="DefaultParagraphFont"/>
    <w:link w:val="Nimitutkinto-ohjelmavuosi"/>
    <w:rsid w:val="00643747"/>
    <w:rPr>
      <w:rFonts w:ascii="Arial" w:hAnsi="Arial" w:cs="Arial"/>
      <w:caps/>
      <w:spacing w:val="20"/>
      <w:sz w:val="28"/>
      <w:szCs w:val="28"/>
    </w:rPr>
  </w:style>
  <w:style w:type="paragraph" w:customStyle="1" w:styleId="Tynalaotsikko">
    <w:name w:val="Työn alaotsikko"/>
    <w:link w:val="TynalaotsikkoChar"/>
    <w:qFormat/>
    <w:rsid w:val="00562B24"/>
    <w:pPr>
      <w:spacing w:after="0" w:line="240" w:lineRule="auto"/>
      <w:jc w:val="center"/>
    </w:pPr>
    <w:rPr>
      <w:rFonts w:ascii="Arial" w:hAnsi="Arial" w:cs="Arial"/>
      <w:spacing w:val="20"/>
      <w:kern w:val="28"/>
      <w:sz w:val="36"/>
      <w:szCs w:val="28"/>
    </w:rPr>
  </w:style>
  <w:style w:type="character" w:customStyle="1" w:styleId="TynnimiChar">
    <w:name w:val="Työn nimi Char"/>
    <w:basedOn w:val="DefaultParagraphFont"/>
    <w:link w:val="Tynnimi"/>
    <w:rsid w:val="00215AD3"/>
    <w:rPr>
      <w:rFonts w:ascii="Arial" w:hAnsi="Arial" w:cs="Arial"/>
      <w:b/>
      <w:bCs/>
      <w:kern w:val="28"/>
      <w:sz w:val="48"/>
      <w:szCs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095FDD"/>
    <w:pPr>
      <w:spacing w:after="240" w:line="240" w:lineRule="auto"/>
      <w:jc w:val="left"/>
    </w:pPr>
  </w:style>
  <w:style w:type="character" w:customStyle="1" w:styleId="TynalaotsikkoChar">
    <w:name w:val="Työn alaotsikko Char"/>
    <w:basedOn w:val="TynnimiChar"/>
    <w:link w:val="Tynalaotsikko"/>
    <w:rsid w:val="00562B24"/>
    <w:rPr>
      <w:rFonts w:ascii="Arial" w:hAnsi="Arial" w:cs="Arial"/>
      <w:b w:val="0"/>
      <w:bCs w:val="0"/>
      <w:spacing w:val="20"/>
      <w:kern w:val="28"/>
      <w:sz w:val="36"/>
      <w:szCs w:val="28"/>
    </w:rPr>
  </w:style>
  <w:style w:type="paragraph" w:customStyle="1" w:styleId="Tiivistelm">
    <w:name w:val="Tiivistelmä"/>
    <w:basedOn w:val="Normal"/>
    <w:link w:val="TiivistelmChar"/>
    <w:qFormat/>
    <w:rsid w:val="00643747"/>
    <w:pPr>
      <w:spacing w:line="240" w:lineRule="auto"/>
    </w:pPr>
    <w:rPr>
      <w:rFonts w:eastAsia="Times New Roman" w:cs="Times New Roman"/>
      <w:szCs w:val="20"/>
      <w:lang w:eastAsia="fi-FI"/>
    </w:rPr>
  </w:style>
  <w:style w:type="character" w:customStyle="1" w:styleId="Ratkaisematonmaininta1">
    <w:name w:val="Ratkaisematon maininta1"/>
    <w:basedOn w:val="DefaultParagraphFont"/>
    <w:uiPriority w:val="99"/>
    <w:semiHidden/>
    <w:unhideWhenUsed/>
    <w:rsid w:val="000F110B"/>
    <w:rPr>
      <w:color w:val="605E5C"/>
      <w:shd w:val="clear" w:color="auto" w:fill="E1DFDD"/>
    </w:rPr>
  </w:style>
  <w:style w:type="character" w:customStyle="1" w:styleId="TiivistelmChar">
    <w:name w:val="Tiivistelmä Char"/>
    <w:basedOn w:val="DefaultParagraphFont"/>
    <w:link w:val="Tiivistelm"/>
    <w:rsid w:val="00095FDD"/>
    <w:rPr>
      <w:rFonts w:ascii="Times New Roman" w:eastAsia="Times New Roman" w:hAnsi="Times New Roman" w:cs="Times New Roman"/>
      <w:sz w:val="24"/>
      <w:szCs w:val="20"/>
      <w:lang w:eastAsia="fi-FI"/>
    </w:rPr>
  </w:style>
  <w:style w:type="paragraph" w:customStyle="1" w:styleId="AlkusanatSisllysSymboliluettelootsikot">
    <w:name w:val="Alkusanat_Sisällys_Symboliluettelo_otsikot"/>
    <w:basedOn w:val="Normal"/>
    <w:next w:val="Normal"/>
    <w:link w:val="AlkusanatSisllysSymboliluettelootsikotChar"/>
    <w:qFormat/>
    <w:rsid w:val="00E94FFF"/>
    <w:pPr>
      <w:pageBreakBefore/>
      <w:spacing w:after="360"/>
      <w:jc w:val="left"/>
    </w:pPr>
    <w:rPr>
      <w:cap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62B24"/>
    <w:pPr>
      <w:tabs>
        <w:tab w:val="right" w:leader="dot" w:pos="8210"/>
      </w:tabs>
      <w:spacing w:after="100" w:line="240" w:lineRule="auto"/>
      <w:ind w:left="284" w:hanging="284"/>
      <w:jc w:val="left"/>
    </w:pPr>
    <w:rPr>
      <w:caps/>
    </w:rPr>
  </w:style>
  <w:style w:type="character" w:customStyle="1" w:styleId="AlkusanatSisllysSymboliluettelootsikotChar">
    <w:name w:val="Alkusanat_Sisällys_Symboliluettelo_otsikot Char"/>
    <w:basedOn w:val="DefaultParagraphFont"/>
    <w:link w:val="AlkusanatSisllysSymboliluettelootsikot"/>
    <w:rsid w:val="00E94FFF"/>
    <w:rPr>
      <w:rFonts w:ascii="Times New Roman" w:hAnsi="Times New Roman"/>
      <w:cap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E2A8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21A6"/>
    <w:rPr>
      <w:color w:val="954F72" w:themeColor="followedHyperlink"/>
      <w:u w:val="single"/>
    </w:rPr>
  </w:style>
  <w:style w:type="paragraph" w:customStyle="1" w:styleId="Liiteotsikko">
    <w:name w:val="Liite_otsikko"/>
    <w:basedOn w:val="Normal"/>
    <w:next w:val="Normal"/>
    <w:link w:val="LiiteotsikkoChar"/>
    <w:rsid w:val="003B4C9B"/>
    <w:pPr>
      <w:pageBreakBefore/>
      <w:spacing w:after="240"/>
      <w:jc w:val="right"/>
    </w:pPr>
    <w:rPr>
      <w:caps/>
      <w:sz w:val="28"/>
    </w:rPr>
  </w:style>
  <w:style w:type="character" w:customStyle="1" w:styleId="LiiteotsikkoChar">
    <w:name w:val="Liite_otsikko Char"/>
    <w:basedOn w:val="DefaultParagraphFont"/>
    <w:link w:val="Liiteotsikko"/>
    <w:rsid w:val="003B4C9B"/>
    <w:rPr>
      <w:rFonts w:ascii="Times New Roman" w:hAnsi="Times New Roman"/>
      <w:caps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562B24"/>
    <w:pPr>
      <w:spacing w:after="100" w:line="240" w:lineRule="auto"/>
      <w:ind w:left="635" w:hanging="397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2C3476"/>
    <w:pPr>
      <w:spacing w:after="100" w:line="240" w:lineRule="auto"/>
      <w:ind w:left="1191" w:hanging="567"/>
      <w:jc w:val="left"/>
    </w:pPr>
  </w:style>
  <w:style w:type="paragraph" w:customStyle="1" w:styleId="Taulukkojakuviootsikot">
    <w:name w:val="Taulukko_ja_kuvio_otsikot"/>
    <w:basedOn w:val="Normal"/>
    <w:next w:val="Normal"/>
    <w:link w:val="TaulukkojakuviootsikotChar"/>
    <w:qFormat/>
    <w:rsid w:val="00EA2A82"/>
    <w:pPr>
      <w:spacing w:line="240" w:lineRule="auto"/>
      <w:jc w:val="left"/>
    </w:pPr>
  </w:style>
  <w:style w:type="character" w:customStyle="1" w:styleId="TaulukkojakuviootsikotChar">
    <w:name w:val="Taulukko_ja_kuvio_otsikot Char"/>
    <w:basedOn w:val="DefaultParagraphFont"/>
    <w:link w:val="Taulukkojakuviootsikot"/>
    <w:rsid w:val="00EA2A82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C34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1527D8"/>
    <w:pPr>
      <w:ind w:left="720"/>
      <w:contextualSpacing/>
    </w:pPr>
  </w:style>
  <w:style w:type="paragraph" w:customStyle="1" w:styleId="Equation">
    <w:name w:val="Equation"/>
    <w:basedOn w:val="Normal"/>
    <w:link w:val="EquationChar"/>
    <w:rsid w:val="007D055C"/>
    <w:pPr>
      <w:tabs>
        <w:tab w:val="right" w:pos="9072"/>
      </w:tabs>
      <w:ind w:left="567" w:right="567"/>
    </w:pPr>
  </w:style>
  <w:style w:type="character" w:customStyle="1" w:styleId="EquationChar">
    <w:name w:val="Equation Char"/>
    <w:basedOn w:val="DefaultParagraphFont"/>
    <w:link w:val="Equation"/>
    <w:rsid w:val="007D055C"/>
    <w:rPr>
      <w:rFonts w:ascii="Times New Roman" w:hAnsi="Times New Roman"/>
      <w:sz w:val="24"/>
    </w:rPr>
  </w:style>
  <w:style w:type="paragraph" w:customStyle="1" w:styleId="Pitklainaus">
    <w:name w:val="Pitkä lainaus"/>
    <w:basedOn w:val="Normal"/>
    <w:link w:val="PitklainausChar"/>
    <w:qFormat/>
    <w:rsid w:val="00190EA9"/>
    <w:pPr>
      <w:spacing w:line="240" w:lineRule="auto"/>
      <w:ind w:left="567"/>
    </w:pPr>
  </w:style>
  <w:style w:type="character" w:customStyle="1" w:styleId="PitklainausChar">
    <w:name w:val="Pitkä lainaus Char"/>
    <w:basedOn w:val="DefaultParagraphFont"/>
    <w:link w:val="Pitklainaus"/>
    <w:rsid w:val="00190EA9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07A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7A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7AAC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7A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7AAC"/>
    <w:rPr>
      <w:rFonts w:ascii="Times New Roman" w:hAnsi="Times New Roman"/>
      <w:b/>
      <w:bCs/>
      <w:sz w:val="20"/>
      <w:szCs w:val="20"/>
    </w:rPr>
  </w:style>
  <w:style w:type="paragraph" w:customStyle="1" w:styleId="kaava2">
    <w:name w:val="kaava_2"/>
    <w:basedOn w:val="Normal"/>
    <w:link w:val="kaava2Char"/>
    <w:rsid w:val="006F3309"/>
    <w:pPr>
      <w:ind w:left="567"/>
    </w:pPr>
    <w:rPr>
      <w:rFonts w:ascii="Cambria Math" w:hAnsi="Cambria Math"/>
      <w:i/>
      <w:color w:val="00B050"/>
    </w:rPr>
  </w:style>
  <w:style w:type="character" w:customStyle="1" w:styleId="kaava2Char">
    <w:name w:val="kaava_2 Char"/>
    <w:basedOn w:val="DefaultParagraphFont"/>
    <w:link w:val="kaava2"/>
    <w:rsid w:val="006F3309"/>
    <w:rPr>
      <w:rFonts w:ascii="Cambria Math" w:hAnsi="Cambria Math"/>
      <w:i/>
      <w:color w:val="00B050"/>
      <w:sz w:val="24"/>
    </w:rPr>
  </w:style>
  <w:style w:type="paragraph" w:customStyle="1" w:styleId="Lhteetjaliitteetotsikot">
    <w:name w:val="Lähteet_ja_liitteet_otsikot"/>
    <w:basedOn w:val="Heading1"/>
    <w:next w:val="Normal"/>
    <w:link w:val="LhteetjaliitteetotsikotChar"/>
    <w:qFormat/>
    <w:rsid w:val="00952A3A"/>
    <w:pPr>
      <w:pageBreakBefore/>
      <w:numPr>
        <w:numId w:val="0"/>
      </w:numPr>
    </w:pPr>
  </w:style>
  <w:style w:type="character" w:customStyle="1" w:styleId="LhteetjaliitteetotsikotChar">
    <w:name w:val="Lähteet_ja_liitteet_otsikot Char"/>
    <w:basedOn w:val="Heading1Char"/>
    <w:link w:val="Lhteetjaliitteetotsikot"/>
    <w:rsid w:val="00952A3A"/>
    <w:rPr>
      <w:rFonts w:ascii="Arial" w:eastAsiaTheme="majorEastAsia" w:hAnsi="Arial" w:cstheme="majorHAnsi"/>
      <w:caps/>
      <w:sz w:val="28"/>
      <w:szCs w:val="32"/>
    </w:rPr>
  </w:style>
  <w:style w:type="paragraph" w:customStyle="1" w:styleId="Koodi">
    <w:name w:val="Koodi"/>
    <w:basedOn w:val="Normal"/>
    <w:link w:val="KoodiChar"/>
    <w:qFormat/>
    <w:rsid w:val="00197F97"/>
    <w:pPr>
      <w:spacing w:line="240" w:lineRule="auto"/>
      <w:jc w:val="left"/>
    </w:pPr>
    <w:rPr>
      <w:rFonts w:ascii="Courier New" w:hAnsi="Courier New" w:cs="Courier New"/>
      <w:lang w:val="en-US"/>
    </w:rPr>
  </w:style>
  <w:style w:type="character" w:customStyle="1" w:styleId="KoodiChar">
    <w:name w:val="Koodi Char"/>
    <w:basedOn w:val="DefaultParagraphFont"/>
    <w:link w:val="Koodi"/>
    <w:rsid w:val="00197F97"/>
    <w:rPr>
      <w:rFonts w:ascii="Courier New" w:hAnsi="Courier New" w:cs="Courier New"/>
      <w:sz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4A2D14"/>
  </w:style>
  <w:style w:type="paragraph" w:styleId="Caption">
    <w:name w:val="caption"/>
    <w:basedOn w:val="Normal"/>
    <w:next w:val="Normal"/>
    <w:uiPriority w:val="35"/>
    <w:unhideWhenUsed/>
    <w:rsid w:val="004A2D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bstract">
    <w:name w:val="Abstract_"/>
    <w:basedOn w:val="Normal"/>
    <w:link w:val="AbstractChar"/>
    <w:rsid w:val="007E155C"/>
    <w:pPr>
      <w:spacing w:line="240" w:lineRule="auto"/>
    </w:pPr>
    <w:rPr>
      <w:rFonts w:eastAsia="Times New Roman" w:cs="Times New Roman"/>
      <w:szCs w:val="20"/>
      <w:lang w:val="en-GB" w:eastAsia="fi-FI"/>
    </w:rPr>
  </w:style>
  <w:style w:type="character" w:customStyle="1" w:styleId="AbstractChar">
    <w:name w:val="Abstract_ Char"/>
    <w:basedOn w:val="DefaultParagraphFont"/>
    <w:link w:val="Abstract"/>
    <w:rsid w:val="007E155C"/>
    <w:rPr>
      <w:rFonts w:ascii="Arial" w:eastAsia="Times New Roman" w:hAnsi="Arial" w:cs="Times New Roman"/>
      <w:sz w:val="24"/>
      <w:szCs w:val="20"/>
      <w:lang w:val="en-GB" w:eastAsia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3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0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8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8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rmak\Documents\Custom%20Office%20Templates\SAMK_Opinn&#228;ytepohja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87EFE-7A46-40E0-8900-0930BFF2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SAMK_Opinnäytepohja.dotm</Template>
  <TotalTime>203</TotalTime>
  <Pages>4</Pages>
  <Words>274</Words>
  <Characters>2067</Characters>
  <Application>Microsoft Office Word</Application>
  <DocSecurity>0</DocSecurity>
  <Lines>57</Lines>
  <Paragraphs>30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  <vt:variant>
        <vt:lpstr>Otsikot</vt:lpstr>
      </vt:variant>
      <vt:variant>
        <vt:i4>11</vt:i4>
      </vt:variant>
    </vt:vector>
  </HeadingPairs>
  <TitlesOfParts>
    <vt:vector size="13" baseType="lpstr">
      <vt:lpstr/>
      <vt:lpstr/>
      <vt:lpstr>Ensimmäinen luku/ johdanto</vt:lpstr>
      <vt:lpstr>opinnäytetyöraportin osat </vt:lpstr>
      <vt:lpstr>    Nimiölehti (Osa 1) </vt:lpstr>
      <vt:lpstr>    Tiivistelmä, alkusanat, sisällys sekä symboli- ja lyhenneluettelo (Osa 2)</vt:lpstr>
      <vt:lpstr>    Varsinaiset tekstisivut (Osa 3)</vt:lpstr>
      <vt:lpstr>    Lähdeluettelo ja mahdolliset liitesivut (Osa 4)</vt:lpstr>
      <vt:lpstr>Muita asettelussa huomioitavia seikkoja </vt:lpstr>
      <vt:lpstr>    Tekstiosan rakenne</vt:lpstr>
      <vt:lpstr>    Taulukot, kuviot ja kuvat </vt:lpstr>
      <vt:lpstr>        Ensimmäinen alaotsikko </vt:lpstr>
      <vt:lpstr>        Toinen alaotsikko</vt:lpstr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 Maakivi</dc:creator>
  <cp:keywords/>
  <dc:description/>
  <cp:lastModifiedBy>Maakivi Tero</cp:lastModifiedBy>
  <cp:revision>38</cp:revision>
  <dcterms:created xsi:type="dcterms:W3CDTF">2026-03-12T07:21:00Z</dcterms:created>
  <dcterms:modified xsi:type="dcterms:W3CDTF">2026-03-12T10:44:00Z</dcterms:modified>
</cp:coreProperties>
</file>